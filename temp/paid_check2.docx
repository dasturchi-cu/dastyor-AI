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Oq fondagi 3x4 sm, oxirgi 3 oy davomida olingan rangli fotosurat, elektron ko'rinishda (rasmiy kiyimda).3х4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48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Test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454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yo'q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yo'q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227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227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  <w:spacing w:line="276" w:lineRule="auto"/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Testнинг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МАЪЛУМОТ</w:t>
      </w:r>
    </w:p>
    <w:tbl>
      <w:tblPr>
        <w:tblStyle w:val="12"/>
        <w:tblW w:w="10334" w:type="dxa" w:val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center"/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lang w:val="uz-Cyrl-UZ"/>
                <w:b/>
                <w:bCs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Онаси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5084" w:type="dxa"/>
            <w:gridSpan w:val="2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Опаси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5084" w:type="dxa"/>
            <w:gridSpan w:val="2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