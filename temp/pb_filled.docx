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Testнинг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Ali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1950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x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Опаси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