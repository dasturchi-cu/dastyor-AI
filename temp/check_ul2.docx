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Oq fondagi 3x4 sm, oxirgi 3 oy davomida olingan rangli fotosurat, elektron ko'rinishda (rasmiy kiyimda).3х4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20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Test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01.01.1990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yo'q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yo'q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 xml:space="preserve">yo'q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80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