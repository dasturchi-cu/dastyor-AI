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  <w:jc w:val="center"/>
      </w:pPr>
      <w:bookmarkStart w:id="0" w:name="_GoBack"/>
      <w:bookmarkEnd w:id="0"/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sz w:val="22"/>
                      <w:szCs w:val="22"/>
                      <w:rFonts w:ascii="Times New Roman" w:hAnsi="Times New Roman" w:cs="Times New Roman" w:eastAsia="Times New Roman"/>
                      <w:b w:val="0"/>
                      <w:bCs w:val="0"/>
                      <w:color w:val="000000"/>
                    </w:rPr>
                    <w:t>Оқ фондаги 3х4 см, охирги 3 ой давомида олинган рангли фотосурат, электрон кўринишда (расмий кийимда).3х4 см, охирги 3 ой давомида олинган рангли фотосурат, электрон кўринишда (расмий кийимда).  </w:t>
                  </w:r>
                  <w:r>
                    <w:rPr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Эшматов Ботир Баҳодирович</w:t>
      </w:r>
    </w:p>
    <w:p w14:paraId="45467858">
      <w:pPr>
        <w:widowControl w:val="0"/>
        <w:tabs>
          <w:tab w:val="left" w:pos="675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2007 йил 5 октябрдан:</w:t>
      </w:r>
    </w:p>
    <w:p w14:paraId="73D9C3E0">
      <w:pPr>
        <w:pStyle w:val="3"/>
        <w:numPr>
          <w:ilvl w:val="0"/>
          <w:numId w:val="0"/>
        </w:numPr>
        <w:spacing w:line="240" w:lineRule="auto"/>
        <w:ind w:right="2547"/>
        <w:rPr>
          <w:rFonts w:ascii="Times New Roman" w:hAnsi="Times New Roman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Андижон вилояти раҳбари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25.10.1960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 xml:space="preserve">Тошкент вилояти, Қибрай тумани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ўзбек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олий</w:t>
      </w:r>
      <w:r>
        <w:rPr>
          <w:lang w:val="uz-Cyrl-UZ"/>
          <w:sz w:val="22"/>
          <w:szCs w:val="22"/>
        </w:rPr>
        <w:tab/>
      </w:r>
      <w:r>
        <w:rPr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{{tamomlagan}}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иқтисодчи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иқтисод фанлари доктори</w:t>
      </w:r>
      <w:r>
        <w:rPr>
          <w:lang w:val="uz-Cyrl-UZ"/>
          <w:sz w:val="22"/>
          <w:szCs w:val="22"/>
        </w:rPr>
        <w:tab/>
      </w:r>
      <w:r>
        <w:rPr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профессор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 xml:space="preserve">рус, инглиз тиллари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 xml:space="preserve">2005 </w:t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Идоравий мукофотлар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2008 й. нишон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 xml:space="preserve">2024 й. депутат</w: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1977-1982 йй. - Талаба</w:t>
      </w:r>
    </w:p>
    <w:p w14:paraId="7EBD3CA7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2007 й. - ҳ.в. - Андижон вилояти раҳбари</w:t>
      </w: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</w:pPr>
      <w:r>
        <w:rPr>
          <w:lang w:val="uz-Cyrl-UZ"/>
          <w:sz w:val="22"/>
          <w:szCs w:val="22"/>
          <w:b w:val="0"/>
          <w:bCs w:val="0"/>
        </w:rPr>
        <w:br w:type="page"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Эшматов Ботир Баҳодировичнинг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</w:pPr>
      <w:r>
        <w:rPr>
          <w:lang w:val="uz-Cyrl-UZ"/>
          <w:sz w:val="24"/>
          <w:szCs w:val="24"/>
          <w:rFonts w:ascii="Times New Roman" w:hAnsi="Times New Roman" w:cs="Times New Roman" w:eastAsia="Times New Roman"/>
          <w:b/>
          <w:bCs/>
          <w:color w:val="000000"/>
        </w:rPr>
        <w:t>МАЪЛУМОТ</w:t>
      </w:r>
    </w:p>
    <w:tbl>
      <w:tblPr>
        <w:tblStyle w:val="12"/>
        <w:tblW w:w="10334" w:type="dxa"/>
        <w:tblInd w:w="-78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Қариндош</w:t>
            </w:r>
            <w:r>
              <w:rPr>
                <w:lang w:val="uz-Latn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-</w:t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лиги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Фамилияси, исми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Туғилган йили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ва жойи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Турар жойи</w:t>
            </w:r>
          </w:p>
        </w:tc>
      </w:tr>
    </w:tbl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