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 User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01.01.1990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Toshkent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